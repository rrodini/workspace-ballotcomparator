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F41A" w14:textId="77777777" w:rsidR="0081411C" w:rsidRDefault="00EA3134">
      <w:pPr>
        <w:pStyle w:val="ContestTitle"/>
      </w:pPr>
      <w:r>
        <w:t>Presidential Electors</w:t>
      </w:r>
    </w:p>
    <w:p w14:paraId="7ED3495B" w14:textId="77777777" w:rsidR="0081411C" w:rsidRDefault="00EA3134">
      <w:pPr>
        <w:pStyle w:val="ContestInstructions"/>
      </w:pPr>
      <w:r>
        <w:t>Vote for the candidates of one</w:t>
      </w:r>
      <w:r>
        <w:br/>
        <w:t>party for President and</w:t>
      </w:r>
      <w:r>
        <w:br/>
        <w:t>Vice-President, or insert the</w:t>
      </w:r>
      <w:r>
        <w:br/>
        <w:t>names of candidates.</w:t>
      </w:r>
    </w:p>
    <w:p w14:paraId="0AB225F1" w14:textId="77777777" w:rsidR="0081411C" w:rsidRDefault="0081411C"/>
    <w:p w14:paraId="6F664805" w14:textId="77777777" w:rsidR="0081411C" w:rsidRDefault="00EA3134">
      <w:pPr>
        <w:pStyle w:val="EndorsedCandidateName"/>
      </w:pPr>
      <w:r>
        <w:t>⬬ Kamala D. Harris</w:t>
      </w:r>
    </w:p>
    <w:p w14:paraId="41E5CDDE" w14:textId="77777777" w:rsidR="0081411C" w:rsidRDefault="00EA3134">
      <w:pPr>
        <w:pStyle w:val="EndorsedCandidateParty"/>
      </w:pPr>
      <w:r>
        <w:t>President, Democratic</w:t>
      </w:r>
    </w:p>
    <w:p w14:paraId="2817A6C6" w14:textId="77777777" w:rsidR="0081411C" w:rsidRDefault="00EA3134">
      <w:pPr>
        <w:pStyle w:val="EndorsedCandidateName"/>
      </w:pPr>
      <w:r>
        <w:t xml:space="preserve">    Tim Walz</w:t>
      </w:r>
    </w:p>
    <w:p w14:paraId="2E65CDB3" w14:textId="77777777" w:rsidR="0081411C" w:rsidRDefault="00EA3134">
      <w:pPr>
        <w:pStyle w:val="EndorsedCandidateParty"/>
      </w:pPr>
      <w:r>
        <w:t>Vice-President, Democratic</w:t>
      </w:r>
    </w:p>
    <w:p w14:paraId="129128B7" w14:textId="77777777" w:rsidR="0081411C" w:rsidRDefault="00EA3134">
      <w:pPr>
        <w:pStyle w:val="AntiEndorsedCandidateName"/>
      </w:pPr>
      <w:r>
        <w:t>⬭ Donald J. Trump</w:t>
      </w:r>
    </w:p>
    <w:p w14:paraId="65D3C267" w14:textId="77777777" w:rsidR="0081411C" w:rsidRDefault="00EA3134">
      <w:pPr>
        <w:pStyle w:val="AntiEndorsedCandidateParty"/>
      </w:pPr>
      <w:r>
        <w:t>President, Republican</w:t>
      </w:r>
    </w:p>
    <w:p w14:paraId="07D5E607" w14:textId="77777777" w:rsidR="0081411C" w:rsidRDefault="00EA3134">
      <w:pPr>
        <w:pStyle w:val="AntiEndorsedCandidateName"/>
      </w:pPr>
      <w:r>
        <w:t xml:space="preserve">    JD Vance</w:t>
      </w:r>
    </w:p>
    <w:p w14:paraId="33E650A4" w14:textId="77777777" w:rsidR="0081411C" w:rsidRDefault="00EA3134">
      <w:pPr>
        <w:pStyle w:val="AntiEndorsedCandidateParty"/>
      </w:pPr>
      <w:r>
        <w:t>Vice-President, Republican</w:t>
      </w:r>
    </w:p>
    <w:p w14:paraId="25B082F7" w14:textId="77777777" w:rsidR="0081411C" w:rsidRDefault="00EA3134">
      <w:pPr>
        <w:pStyle w:val="AntiEndorsedCandidateName"/>
      </w:pPr>
      <w:r>
        <w:t>⬭ Chase Oliver</w:t>
      </w:r>
    </w:p>
    <w:p w14:paraId="7F9CF9F8" w14:textId="77777777" w:rsidR="0081411C" w:rsidRDefault="00EA3134">
      <w:pPr>
        <w:pStyle w:val="AntiEndorsedCandidateParty"/>
      </w:pPr>
      <w:r>
        <w:t>President, Libertarian</w:t>
      </w:r>
    </w:p>
    <w:p w14:paraId="442EA0CB" w14:textId="77777777" w:rsidR="0081411C" w:rsidRDefault="00EA3134">
      <w:pPr>
        <w:pStyle w:val="AntiEndorsedCandidateName"/>
      </w:pPr>
      <w:r>
        <w:t xml:space="preserve">    Mike ter Maat</w:t>
      </w:r>
    </w:p>
    <w:p w14:paraId="4BDB75C5" w14:textId="77777777" w:rsidR="0081411C" w:rsidRDefault="00EA3134">
      <w:pPr>
        <w:pStyle w:val="AntiEndorsedCandidateParty"/>
      </w:pPr>
      <w:r>
        <w:t>Vice-President, Libertarian</w:t>
      </w:r>
    </w:p>
    <w:p w14:paraId="3D41E13B" w14:textId="77777777" w:rsidR="0081411C" w:rsidRDefault="00EA3134">
      <w:pPr>
        <w:pStyle w:val="AntiEndorsedCandidateName"/>
      </w:pPr>
      <w:r>
        <w:t>⬭ Jill Stein</w:t>
      </w:r>
    </w:p>
    <w:p w14:paraId="236A6608" w14:textId="77777777" w:rsidR="0081411C" w:rsidRDefault="00EA3134">
      <w:pPr>
        <w:pStyle w:val="AntiEndorsedCandidateParty"/>
      </w:pPr>
      <w:r>
        <w:t>President, Green Party</w:t>
      </w:r>
    </w:p>
    <w:p w14:paraId="43D91354" w14:textId="77777777" w:rsidR="0081411C" w:rsidRDefault="00EA3134">
      <w:pPr>
        <w:pStyle w:val="AntiEndorsedCandidateName"/>
      </w:pPr>
      <w:r>
        <w:t xml:space="preserve">    Rudolph Ware</w:t>
      </w:r>
    </w:p>
    <w:p w14:paraId="79C74FDC" w14:textId="77777777" w:rsidR="0081411C" w:rsidRDefault="00EA3134">
      <w:pPr>
        <w:pStyle w:val="AntiEndorsedCandidateParty"/>
      </w:pPr>
      <w:r>
        <w:t>Vice-President, Green Party</w:t>
      </w:r>
    </w:p>
    <w:p w14:paraId="6E4F9CA9" w14:textId="77777777" w:rsidR="0081411C" w:rsidRDefault="0081411C">
      <w:pPr>
        <w:pStyle w:val="BottomBorder"/>
      </w:pPr>
    </w:p>
    <w:p w14:paraId="7F39F567" w14:textId="77777777" w:rsidR="0081411C" w:rsidRDefault="00EA3134">
      <w:pPr>
        <w:pStyle w:val="ContestTitle"/>
      </w:pPr>
      <w:r>
        <w:t>United States Senator</w:t>
      </w:r>
    </w:p>
    <w:p w14:paraId="6D8873EA" w14:textId="77777777" w:rsidR="0081411C" w:rsidRDefault="00EA3134">
      <w:pPr>
        <w:pStyle w:val="ContestInstructions"/>
      </w:pPr>
      <w:r>
        <w:t>Vote for One</w:t>
      </w:r>
    </w:p>
    <w:p w14:paraId="26D3CFD2" w14:textId="77777777" w:rsidR="0081411C" w:rsidRDefault="0081411C"/>
    <w:p w14:paraId="26D86FDA" w14:textId="77777777" w:rsidR="0081411C" w:rsidRDefault="00EA3134">
      <w:pPr>
        <w:pStyle w:val="EndorsedCandidateName"/>
      </w:pPr>
      <w:r>
        <w:t>⬬ Robert P. Casey, Jr.</w:t>
      </w:r>
    </w:p>
    <w:p w14:paraId="5847B963" w14:textId="77777777" w:rsidR="0081411C" w:rsidRDefault="00EA3134">
      <w:pPr>
        <w:pStyle w:val="EndorsedCandidateParty"/>
      </w:pPr>
      <w:r>
        <w:t>Democratic</w:t>
      </w:r>
    </w:p>
    <w:p w14:paraId="529FF7D6" w14:textId="77777777" w:rsidR="0081411C" w:rsidRDefault="00EA3134">
      <w:pPr>
        <w:pStyle w:val="AntiEndorsedCandidateName"/>
      </w:pPr>
      <w:r>
        <w:t>⬭ Dave McCormick</w:t>
      </w:r>
    </w:p>
    <w:p w14:paraId="5DF3A3A8" w14:textId="77777777" w:rsidR="0081411C" w:rsidRDefault="00EA3134">
      <w:pPr>
        <w:pStyle w:val="AntiEndorsedCandidateParty"/>
      </w:pPr>
      <w:r>
        <w:t>Republican</w:t>
      </w:r>
    </w:p>
    <w:p w14:paraId="66DA58D8" w14:textId="77777777" w:rsidR="0081411C" w:rsidRDefault="00EA3134">
      <w:pPr>
        <w:pStyle w:val="AntiEndorsedCandidateName"/>
      </w:pPr>
      <w:r>
        <w:t>⬭ John C. Thomas</w:t>
      </w:r>
    </w:p>
    <w:p w14:paraId="618F3720" w14:textId="77777777" w:rsidR="0081411C" w:rsidRDefault="00EA3134">
      <w:pPr>
        <w:pStyle w:val="AntiEndorsedCandidateParty"/>
      </w:pPr>
      <w:r>
        <w:t>Libertarian</w:t>
      </w:r>
    </w:p>
    <w:p w14:paraId="4E42AC9A" w14:textId="77777777" w:rsidR="0081411C" w:rsidRDefault="00EA3134">
      <w:pPr>
        <w:pStyle w:val="AntiEndorsedCandidateName"/>
      </w:pPr>
      <w:r>
        <w:t>⬭ Leila Hazou</w:t>
      </w:r>
    </w:p>
    <w:p w14:paraId="6EE471F3" w14:textId="77777777" w:rsidR="0081411C" w:rsidRDefault="00EA3134">
      <w:pPr>
        <w:pStyle w:val="AntiEndorsedCandidateParty"/>
      </w:pPr>
      <w:r>
        <w:t>Green Party</w:t>
      </w:r>
    </w:p>
    <w:p w14:paraId="4CF46798" w14:textId="77777777" w:rsidR="0081411C" w:rsidRDefault="00EA3134">
      <w:pPr>
        <w:pStyle w:val="AntiEndorsedCandidateName"/>
      </w:pPr>
      <w:r>
        <w:t>⬭ Marty Selker</w:t>
      </w:r>
    </w:p>
    <w:p w14:paraId="573716D9" w14:textId="77777777" w:rsidR="0081411C" w:rsidRDefault="00EA3134">
      <w:pPr>
        <w:pStyle w:val="AntiEndorsedCandidateParty"/>
      </w:pPr>
      <w:r>
        <w:t>Constitution Party</w:t>
      </w:r>
    </w:p>
    <w:p w14:paraId="77745A7F" w14:textId="77777777" w:rsidR="0081411C" w:rsidRDefault="0081411C">
      <w:pPr>
        <w:pStyle w:val="BottomBorder"/>
      </w:pPr>
    </w:p>
    <w:p w14:paraId="45C0A7E8" w14:textId="77777777" w:rsidR="0081411C" w:rsidRDefault="00EA3134">
      <w:pPr>
        <w:pStyle w:val="ColumnBreakParagraph"/>
      </w:pPr>
      <w:r>
        <w:br w:type="column"/>
      </w:r>
    </w:p>
    <w:p w14:paraId="0AF64D2C" w14:textId="77777777" w:rsidR="0081411C" w:rsidRDefault="00EA3134">
      <w:pPr>
        <w:pStyle w:val="ContestTitle"/>
      </w:pPr>
      <w:r>
        <w:t>Attorney General</w:t>
      </w:r>
    </w:p>
    <w:p w14:paraId="25FB34F4" w14:textId="77777777" w:rsidR="0081411C" w:rsidRDefault="00EA3134">
      <w:pPr>
        <w:pStyle w:val="ContestInstructions"/>
      </w:pPr>
      <w:r>
        <w:t>Vote for One</w:t>
      </w:r>
    </w:p>
    <w:p w14:paraId="312B2F50" w14:textId="77777777" w:rsidR="0081411C" w:rsidRDefault="0081411C"/>
    <w:p w14:paraId="60C2CC27" w14:textId="77777777" w:rsidR="0081411C" w:rsidRDefault="00EA3134">
      <w:pPr>
        <w:pStyle w:val="EndorsedCandidateName"/>
      </w:pPr>
      <w:r>
        <w:t>⬬ Eugene DePasquale</w:t>
      </w:r>
    </w:p>
    <w:p w14:paraId="2C1EE7EF" w14:textId="77777777" w:rsidR="0081411C" w:rsidRDefault="00EA3134">
      <w:pPr>
        <w:pStyle w:val="EndorsedCandidateParty"/>
      </w:pPr>
      <w:r>
        <w:t>Democratic</w:t>
      </w:r>
    </w:p>
    <w:p w14:paraId="38B487A7" w14:textId="77777777" w:rsidR="0081411C" w:rsidRDefault="00EA3134">
      <w:pPr>
        <w:pStyle w:val="AntiEndorsedCandidateName"/>
      </w:pPr>
      <w:r>
        <w:t>⬭ Dave Sunday</w:t>
      </w:r>
    </w:p>
    <w:p w14:paraId="00C4E49E" w14:textId="77777777" w:rsidR="0081411C" w:rsidRDefault="00EA3134">
      <w:pPr>
        <w:pStyle w:val="AntiEndorsedCandidateParty"/>
      </w:pPr>
      <w:r>
        <w:t>Republican</w:t>
      </w:r>
    </w:p>
    <w:p w14:paraId="1C8337CD" w14:textId="77777777" w:rsidR="0081411C" w:rsidRDefault="00EA3134">
      <w:pPr>
        <w:pStyle w:val="AntiEndorsedCandidateName"/>
      </w:pPr>
      <w:r>
        <w:t>⬭ Robert Cowburn</w:t>
      </w:r>
    </w:p>
    <w:p w14:paraId="71006200" w14:textId="77777777" w:rsidR="0081411C" w:rsidRDefault="00EA3134">
      <w:pPr>
        <w:pStyle w:val="AntiEndorsedCandidateParty"/>
      </w:pPr>
      <w:r>
        <w:t>Libertarian</w:t>
      </w:r>
    </w:p>
    <w:p w14:paraId="36BC9DFD" w14:textId="77777777" w:rsidR="0081411C" w:rsidRDefault="00EA3134">
      <w:pPr>
        <w:pStyle w:val="AntiEndorsedCandidateName"/>
      </w:pPr>
      <w:r>
        <w:t>⬭ Richard L. Weiss</w:t>
      </w:r>
    </w:p>
    <w:p w14:paraId="7D05B811" w14:textId="77777777" w:rsidR="0081411C" w:rsidRDefault="00EA3134">
      <w:pPr>
        <w:pStyle w:val="AntiEndorsedCandidateParty"/>
      </w:pPr>
      <w:r>
        <w:t>Green Party</w:t>
      </w:r>
    </w:p>
    <w:p w14:paraId="5F73571D" w14:textId="77777777" w:rsidR="0081411C" w:rsidRDefault="00EA3134">
      <w:pPr>
        <w:pStyle w:val="AntiEndorsedCandidateName"/>
      </w:pPr>
      <w:r>
        <w:t>⬭ Justin L. Magill</w:t>
      </w:r>
    </w:p>
    <w:p w14:paraId="66E1E5F3" w14:textId="77777777" w:rsidR="0081411C" w:rsidRDefault="00EA3134">
      <w:pPr>
        <w:pStyle w:val="AntiEndorsedCandidateParty"/>
      </w:pPr>
      <w:r>
        <w:t>Constitution Party</w:t>
      </w:r>
    </w:p>
    <w:p w14:paraId="033F8322" w14:textId="77777777" w:rsidR="0081411C" w:rsidRDefault="00EA3134">
      <w:pPr>
        <w:pStyle w:val="AntiEndorsedCandidateName"/>
      </w:pPr>
      <w:r>
        <w:t>⬭ Eric L. Settle</w:t>
      </w:r>
    </w:p>
    <w:p w14:paraId="36965963" w14:textId="77777777" w:rsidR="0081411C" w:rsidRDefault="00EA3134">
      <w:pPr>
        <w:pStyle w:val="AntiEndorsedCandidateParty"/>
      </w:pPr>
      <w:r>
        <w:t>Forward Party</w:t>
      </w:r>
    </w:p>
    <w:p w14:paraId="40F000FC" w14:textId="77777777" w:rsidR="0081411C" w:rsidRDefault="0081411C">
      <w:pPr>
        <w:pStyle w:val="BottomBorder"/>
      </w:pPr>
    </w:p>
    <w:p w14:paraId="5262A21B" w14:textId="77777777" w:rsidR="0081411C" w:rsidRDefault="00EA3134">
      <w:pPr>
        <w:pStyle w:val="ContestTitle"/>
      </w:pPr>
      <w:r>
        <w:t>Auditor General</w:t>
      </w:r>
    </w:p>
    <w:p w14:paraId="2CF1C87E" w14:textId="77777777" w:rsidR="0081411C" w:rsidRDefault="00EA3134">
      <w:pPr>
        <w:pStyle w:val="ContestInstructions"/>
      </w:pPr>
      <w:r>
        <w:t>Vote for One</w:t>
      </w:r>
    </w:p>
    <w:p w14:paraId="52A545B7" w14:textId="77777777" w:rsidR="0081411C" w:rsidRDefault="0081411C"/>
    <w:p w14:paraId="2970634F" w14:textId="77777777" w:rsidR="0081411C" w:rsidRDefault="00EA3134">
      <w:pPr>
        <w:pStyle w:val="EndorsedCandidateName"/>
      </w:pPr>
      <w:r>
        <w:t>⬬ Malcolm Kenyatta</w:t>
      </w:r>
    </w:p>
    <w:p w14:paraId="579EA1C5" w14:textId="77777777" w:rsidR="0081411C" w:rsidRDefault="00EA3134">
      <w:pPr>
        <w:pStyle w:val="EndorsedCandidateParty"/>
      </w:pPr>
      <w:r>
        <w:t>Democratic</w:t>
      </w:r>
    </w:p>
    <w:p w14:paraId="7BB0D4C2" w14:textId="77777777" w:rsidR="0081411C" w:rsidRDefault="00EA3134">
      <w:pPr>
        <w:pStyle w:val="AntiEndorsedCandidateName"/>
      </w:pPr>
      <w:r>
        <w:t>⬭ Tim DeFoor</w:t>
      </w:r>
    </w:p>
    <w:p w14:paraId="49DF20A5" w14:textId="77777777" w:rsidR="0081411C" w:rsidRDefault="00EA3134">
      <w:pPr>
        <w:pStyle w:val="AntiEndorsedCandidateParty"/>
      </w:pPr>
      <w:r>
        <w:t>Republican</w:t>
      </w:r>
    </w:p>
    <w:p w14:paraId="0FF431B0" w14:textId="77777777" w:rsidR="0081411C" w:rsidRDefault="00EA3134">
      <w:pPr>
        <w:pStyle w:val="AntiEndorsedCandidateName"/>
      </w:pPr>
      <w:r>
        <w:t>⬭ Reece Smith</w:t>
      </w:r>
    </w:p>
    <w:p w14:paraId="2622D4F3" w14:textId="77777777" w:rsidR="0081411C" w:rsidRDefault="00EA3134">
      <w:pPr>
        <w:pStyle w:val="AntiEndorsedCandidateParty"/>
      </w:pPr>
      <w:r>
        <w:t>Libertarian</w:t>
      </w:r>
    </w:p>
    <w:p w14:paraId="215047F8" w14:textId="77777777" w:rsidR="0081411C" w:rsidRDefault="00EA3134">
      <w:pPr>
        <w:pStyle w:val="AntiEndorsedCandidateName"/>
      </w:pPr>
      <w:r>
        <w:t>⬭ Eric K. Anton</w:t>
      </w:r>
    </w:p>
    <w:p w14:paraId="1FE5B8D5" w14:textId="77777777" w:rsidR="0081411C" w:rsidRDefault="00EA3134">
      <w:pPr>
        <w:pStyle w:val="AntiEndorsedCandidateParty"/>
      </w:pPr>
      <w:r>
        <w:t>American Solidarity Party</w:t>
      </w:r>
    </w:p>
    <w:p w14:paraId="4AF07EA6" w14:textId="77777777" w:rsidR="0081411C" w:rsidRDefault="00EA3134">
      <w:pPr>
        <w:pStyle w:val="AntiEndorsedCandidateName"/>
      </w:pPr>
      <w:r>
        <w:t>⬭ Bob Goodrich</w:t>
      </w:r>
    </w:p>
    <w:p w14:paraId="073773C9" w14:textId="77777777" w:rsidR="0081411C" w:rsidRDefault="00EA3134">
      <w:pPr>
        <w:pStyle w:val="AntiEndorsedCandidateParty"/>
      </w:pPr>
      <w:r>
        <w:t>Constitution Party</w:t>
      </w:r>
    </w:p>
    <w:p w14:paraId="75619273" w14:textId="77777777" w:rsidR="0081411C" w:rsidRDefault="0081411C">
      <w:pPr>
        <w:pStyle w:val="BottomBorder"/>
      </w:pPr>
    </w:p>
    <w:p w14:paraId="3B3C3AF7" w14:textId="77777777" w:rsidR="0081411C" w:rsidRDefault="00EA3134">
      <w:pPr>
        <w:pStyle w:val="ContestTitle"/>
      </w:pPr>
      <w:r>
        <w:t>State Treasurer</w:t>
      </w:r>
    </w:p>
    <w:p w14:paraId="10AEF2DF" w14:textId="77777777" w:rsidR="0081411C" w:rsidRDefault="00EA3134">
      <w:pPr>
        <w:pStyle w:val="ContestInstructions"/>
      </w:pPr>
      <w:r>
        <w:t>Vote for One</w:t>
      </w:r>
    </w:p>
    <w:p w14:paraId="22A80006" w14:textId="77777777" w:rsidR="0081411C" w:rsidRDefault="0081411C"/>
    <w:p w14:paraId="2215A3B3" w14:textId="77777777" w:rsidR="0081411C" w:rsidRDefault="00EA3134">
      <w:pPr>
        <w:pStyle w:val="EndorsedCandidateName"/>
      </w:pPr>
      <w:r>
        <w:t>⬬ Erin McClelland</w:t>
      </w:r>
    </w:p>
    <w:p w14:paraId="3335C260" w14:textId="77777777" w:rsidR="0081411C" w:rsidRDefault="00EA3134">
      <w:pPr>
        <w:pStyle w:val="EndorsedCandidateParty"/>
      </w:pPr>
      <w:r>
        <w:t>Democratic</w:t>
      </w:r>
    </w:p>
    <w:p w14:paraId="306EA721" w14:textId="77777777" w:rsidR="0081411C" w:rsidRDefault="00EA3134">
      <w:pPr>
        <w:pStyle w:val="AntiEndorsedCandidateName"/>
      </w:pPr>
      <w:r>
        <w:t>⬭ Stacy Garrity</w:t>
      </w:r>
    </w:p>
    <w:p w14:paraId="200E770E" w14:textId="77777777" w:rsidR="0081411C" w:rsidRDefault="00EA3134">
      <w:pPr>
        <w:pStyle w:val="AntiEndorsedCandidateParty"/>
      </w:pPr>
      <w:r>
        <w:t>Republican</w:t>
      </w:r>
    </w:p>
    <w:p w14:paraId="65FA144C" w14:textId="77777777" w:rsidR="0081411C" w:rsidRDefault="00EA3134">
      <w:pPr>
        <w:pStyle w:val="AntiEndorsedCandidateName"/>
      </w:pPr>
      <w:r>
        <w:t>⬭ Nickolas Ciesielski</w:t>
      </w:r>
    </w:p>
    <w:p w14:paraId="45E99B00" w14:textId="77777777" w:rsidR="0081411C" w:rsidRDefault="00EA3134">
      <w:pPr>
        <w:pStyle w:val="AntiEndorsedCandidateParty"/>
      </w:pPr>
      <w:r>
        <w:t>Libertarian</w:t>
      </w:r>
    </w:p>
    <w:p w14:paraId="2DEC1E5A" w14:textId="77777777" w:rsidR="0081411C" w:rsidRDefault="00EA3134">
      <w:pPr>
        <w:pStyle w:val="AntiEndorsedCandidateName"/>
      </w:pPr>
      <w:r>
        <w:t>⬭ Troy Bowman</w:t>
      </w:r>
    </w:p>
    <w:p w14:paraId="565523E2" w14:textId="77777777" w:rsidR="0081411C" w:rsidRDefault="00EA3134">
      <w:pPr>
        <w:pStyle w:val="AntiEndorsedCandidateParty"/>
      </w:pPr>
      <w:r>
        <w:t>Constitution Party</w:t>
      </w:r>
    </w:p>
    <w:p w14:paraId="1B4E6FFE" w14:textId="77777777" w:rsidR="0081411C" w:rsidRDefault="00EA3134">
      <w:pPr>
        <w:pStyle w:val="AntiEndorsedCandidateName"/>
      </w:pPr>
      <w:r>
        <w:t>⬭ Chris Foster</w:t>
      </w:r>
    </w:p>
    <w:p w14:paraId="2B2B236A" w14:textId="77777777" w:rsidR="0081411C" w:rsidRDefault="00EA3134">
      <w:pPr>
        <w:pStyle w:val="AntiEndorsedCandidateParty"/>
      </w:pPr>
      <w:r>
        <w:t>Forward Party</w:t>
      </w:r>
    </w:p>
    <w:p w14:paraId="30FA5F91" w14:textId="77777777" w:rsidR="0081411C" w:rsidRDefault="0081411C">
      <w:pPr>
        <w:pStyle w:val="BottomBorder"/>
      </w:pPr>
    </w:p>
    <w:p w14:paraId="10311126" w14:textId="77777777" w:rsidR="0081411C" w:rsidRDefault="00EA3134">
      <w:pPr>
        <w:pStyle w:val="ContestTitle"/>
      </w:pPr>
      <w:r>
        <w:t>Representative in Congress</w:t>
      </w:r>
      <w:r>
        <w:br/>
        <w:t>6th District</w:t>
      </w:r>
    </w:p>
    <w:p w14:paraId="456B9F9E" w14:textId="77777777" w:rsidR="0081411C" w:rsidRDefault="00EA3134">
      <w:pPr>
        <w:pStyle w:val="ContestInstructions"/>
      </w:pPr>
      <w:r>
        <w:t>Vote for One</w:t>
      </w:r>
    </w:p>
    <w:p w14:paraId="4CD74ECF" w14:textId="77777777" w:rsidR="0081411C" w:rsidRDefault="0081411C"/>
    <w:p w14:paraId="7AF72FF1" w14:textId="77777777" w:rsidR="0081411C" w:rsidRDefault="00EA3134">
      <w:pPr>
        <w:pStyle w:val="EndorsedCandidateName"/>
      </w:pPr>
      <w:r>
        <w:t>⬬ Chrissy Houlahan</w:t>
      </w:r>
    </w:p>
    <w:p w14:paraId="77F71B19" w14:textId="77777777" w:rsidR="0081411C" w:rsidRDefault="00EA3134">
      <w:pPr>
        <w:pStyle w:val="EndorsedCandidateParty"/>
      </w:pPr>
      <w:r>
        <w:t>Democratic</w:t>
      </w:r>
    </w:p>
    <w:p w14:paraId="5DD7734F" w14:textId="77777777" w:rsidR="0081411C" w:rsidRDefault="00EA3134">
      <w:pPr>
        <w:pStyle w:val="AntiEndorsedCandidateName"/>
      </w:pPr>
      <w:r>
        <w:t>⬭ Neil Young</w:t>
      </w:r>
    </w:p>
    <w:p w14:paraId="2D6F86D3" w14:textId="77777777" w:rsidR="0081411C" w:rsidRDefault="00EA3134">
      <w:pPr>
        <w:pStyle w:val="AntiEndorsedCandidateParty"/>
      </w:pPr>
      <w:r>
        <w:t>Republican</w:t>
      </w:r>
    </w:p>
    <w:p w14:paraId="2A94206C" w14:textId="77777777" w:rsidR="0081411C" w:rsidRDefault="0081411C">
      <w:pPr>
        <w:pStyle w:val="BottomBorder"/>
      </w:pPr>
    </w:p>
    <w:p w14:paraId="0FACABED" w14:textId="77777777" w:rsidR="0081411C" w:rsidRDefault="00EA3134">
      <w:pPr>
        <w:pStyle w:val="ContestTitle"/>
      </w:pPr>
      <w:r>
        <w:t>Representative in the General</w:t>
      </w:r>
      <w:r>
        <w:br/>
        <w:t>Assembly</w:t>
      </w:r>
      <w:r>
        <w:br/>
        <w:t>74th District</w:t>
      </w:r>
    </w:p>
    <w:p w14:paraId="6E4C4AA8" w14:textId="77777777" w:rsidR="0081411C" w:rsidRDefault="00EA3134">
      <w:pPr>
        <w:pStyle w:val="ContestInstructions"/>
      </w:pPr>
      <w:r>
        <w:t>Vote for One</w:t>
      </w:r>
    </w:p>
    <w:p w14:paraId="7FD90BA2" w14:textId="77777777" w:rsidR="0081411C" w:rsidRDefault="0081411C"/>
    <w:p w14:paraId="44A048C0" w14:textId="77777777" w:rsidR="0081411C" w:rsidRDefault="00EA3134">
      <w:pPr>
        <w:pStyle w:val="EndorsedCandidateName"/>
      </w:pPr>
      <w:r>
        <w:t>⬬ Dan Williams</w:t>
      </w:r>
    </w:p>
    <w:p w14:paraId="5413D42D" w14:textId="77777777" w:rsidR="0081411C" w:rsidRDefault="00EA3134">
      <w:pPr>
        <w:pStyle w:val="EndorsedCandidateParty"/>
      </w:pPr>
      <w:r>
        <w:t>Democratic</w:t>
      </w:r>
    </w:p>
    <w:p w14:paraId="17BFA7CE" w14:textId="77777777" w:rsidR="0081411C" w:rsidRDefault="00EA3134">
      <w:pPr>
        <w:pStyle w:val="AntiEndorsedCandidateName"/>
      </w:pPr>
      <w:r>
        <w:t>⬭ Dale Hensel</w:t>
      </w:r>
    </w:p>
    <w:p w14:paraId="2E953B11" w14:textId="77777777" w:rsidR="0081411C" w:rsidRDefault="00EA3134">
      <w:pPr>
        <w:pStyle w:val="AntiEndorsedCandidateParty"/>
      </w:pPr>
      <w:r>
        <w:t>Republican</w:t>
      </w:r>
    </w:p>
    <w:p w14:paraId="2E07BB9E" w14:textId="77777777" w:rsidR="0081411C" w:rsidRDefault="0081411C">
      <w:pPr>
        <w:pStyle w:val="BottomBorder"/>
      </w:pPr>
    </w:p>
    <w:sectPr w:rsidR="0081411C" w:rsidSect="004F0176">
      <w:headerReference w:type="default" r:id="rId6"/>
      <w:footerReference w:type="default" r:id="rId7"/>
      <w:type w:val="continuous"/>
      <w:pgSz w:w="12240" w:h="15840"/>
      <w:pgMar w:top="720" w:right="720" w:bottom="720" w:left="720" w:header="288" w:footer="288" w:gutter="0"/>
      <w:cols w:num="3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E3307" w14:textId="77777777" w:rsidR="006C2789" w:rsidRDefault="006C2789" w:rsidP="0084421E">
      <w:r>
        <w:separator/>
      </w:r>
    </w:p>
  </w:endnote>
  <w:endnote w:type="continuationSeparator" w:id="0">
    <w:p w14:paraId="086A29BD" w14:textId="77777777" w:rsidR="006C2789" w:rsidRDefault="006C2789" w:rsidP="00844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-Narrow">
    <w:altName w:val="Arial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-Narrow-Bold">
    <w:altName w:val="Arial"/>
    <w:charset w:val="00"/>
    <w:family w:val="auto"/>
    <w:pitch w:val="variable"/>
    <w:sig w:usb0="E00002FF" w:usb1="52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5"/>
      <w:gridCol w:w="9175"/>
    </w:tblGrid>
    <w:tr w:rsidR="001B55E1" w14:paraId="4C58E108" w14:textId="77777777" w:rsidTr="00064E87">
      <w:tc>
        <w:tcPr>
          <w:tcW w:w="1615" w:type="dxa"/>
        </w:tcPr>
        <w:p w14:paraId="2D82562D" w14:textId="77777777" w:rsidR="001B55E1" w:rsidRPr="001B55E1" w:rsidRDefault="001B55E1">
          <w:pPr>
            <w:pStyle w:val="Footer"/>
            <w:rPr>
              <w:sz w:val="16"/>
              <w:szCs w:val="16"/>
            </w:rPr>
          </w:pPr>
          <w:r>
            <w:rPr>
              <w:noProof/>
              <w14:ligatures w14:val="standardContextual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22632</wp:posOffset>
                </wp:positionH>
                <wp:positionV relativeFrom="paragraph">
                  <wp:posOffset>2540</wp:posOffset>
                </wp:positionV>
                <wp:extent cx="800100" cy="800100"/>
                <wp:effectExtent l="0" t="0" r="0" b="0"/>
                <wp:wrapSquare wrapText="bothSides"/>
                <wp:docPr id="115607345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6073456" name="Picture 115607345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175" w:type="dxa"/>
        </w:tcPr>
        <w:p w14:paraId="7C30BD4F" w14:textId="77777777" w:rsidR="00064E87" w:rsidRPr="00064E87" w:rsidRDefault="001B55E1" w:rsidP="00064E87">
          <w:pPr>
            <w:pStyle w:val="TableParagraph"/>
            <w:spacing w:after="0"/>
            <w:ind w:left="706" w:right="691"/>
            <w:jc w:val="center"/>
            <w:rPr>
              <w:rStyle w:val="Hyperlink"/>
              <w:b/>
              <w:sz w:val="8"/>
              <w:szCs w:val="13"/>
            </w:rPr>
          </w:pPr>
          <w:r w:rsidRPr="00E80046">
            <w:rPr>
              <w:b/>
              <w:bCs/>
              <w:w w:val="105"/>
              <w:sz w:val="13"/>
              <w:szCs w:val="20"/>
            </w:rPr>
            <w:t>For Voting Help on Election Day</w:t>
          </w:r>
          <w:r w:rsidRPr="00E80046">
            <w:rPr>
              <w:b/>
              <w:bCs/>
              <w:w w:val="104"/>
              <w:sz w:val="13"/>
              <w:szCs w:val="20"/>
            </w:rPr>
            <w:t xml:space="preserve"> </w:t>
          </w:r>
          <w:r w:rsidRPr="00E80046">
            <w:rPr>
              <w:b/>
              <w:bCs/>
              <w:w w:val="105"/>
              <w:sz w:val="13"/>
              <w:szCs w:val="20"/>
            </w:rPr>
            <w:t>Questions: 610-692-5811</w:t>
          </w:r>
          <w:r w:rsidR="00820BD8">
            <w:rPr>
              <w:b/>
              <w:bCs/>
              <w:w w:val="105"/>
              <w:sz w:val="13"/>
              <w:szCs w:val="20"/>
            </w:rPr>
            <w:br/>
          </w:r>
          <w:r w:rsidRPr="00E80046">
            <w:rPr>
              <w:b/>
              <w:bCs/>
              <w:w w:val="105"/>
              <w:sz w:val="13"/>
              <w:szCs w:val="20"/>
            </w:rPr>
            <w:t>For Important VOTER’S Information -</w:t>
          </w:r>
          <w:r w:rsidRPr="00E80046">
            <w:rPr>
              <w:b/>
              <w:bCs/>
              <w:sz w:val="13"/>
              <w:szCs w:val="20"/>
            </w:rPr>
            <w:br/>
          </w:r>
          <w:r w:rsidRPr="00400560">
            <w:rPr>
              <w:b/>
              <w:sz w:val="15"/>
              <w:szCs w:val="20"/>
            </w:rPr>
            <w:t xml:space="preserve">Go to </w:t>
          </w:r>
          <w:hyperlink r:id="rId2" w:history="1">
            <w:r>
              <w:rPr>
                <w:rStyle w:val="Hyperlink"/>
                <w:b/>
                <w:sz w:val="15"/>
                <w:szCs w:val="20"/>
              </w:rPr>
              <w:t>VOTE.PA.GOV</w:t>
            </w:r>
          </w:hyperlink>
        </w:p>
        <w:p w14:paraId="74DB6C0B" w14:textId="77777777" w:rsidR="001B55E1" w:rsidRDefault="00064E87" w:rsidP="00064E87">
          <w:pPr>
            <w:pStyle w:val="TableParagraph"/>
            <w:spacing w:before="0" w:after="0"/>
            <w:ind w:right="691"/>
            <w:rPr>
              <w:sz w:val="16"/>
              <w:szCs w:val="16"/>
            </w:rPr>
          </w:pPr>
          <w:r>
            <w:rPr>
              <w:sz w:val="16"/>
              <w:szCs w:val="16"/>
            </w:rPr>
            <w:t>&lt;= CANDIDATE INFO</w:t>
          </w:r>
        </w:p>
        <w:p w14:paraId="20CCD503" w14:textId="77777777" w:rsidR="00064E87" w:rsidRPr="00820BD8" w:rsidRDefault="00064E87" w:rsidP="00064E87">
          <w:pPr>
            <w:pStyle w:val="TableParagraph"/>
            <w:spacing w:before="0" w:after="0"/>
            <w:ind w:right="691"/>
            <w:rPr>
              <w:b/>
              <w:bCs/>
              <w:w w:val="105"/>
              <w:sz w:val="13"/>
              <w:szCs w:val="20"/>
            </w:rPr>
          </w:pPr>
        </w:p>
        <w:p w14:paraId="6D14A708" w14:textId="77777777" w:rsidR="001B55E1" w:rsidRDefault="001B55E1" w:rsidP="001B55E1">
          <w:pPr>
            <w:pStyle w:val="Footer"/>
          </w:pPr>
          <w:r>
            <w:rPr>
              <w:b/>
              <w:sz w:val="13"/>
            </w:rPr>
            <w:t>The deadline</w:t>
          </w:r>
          <w:r w:rsidRPr="00400560">
            <w:rPr>
              <w:b/>
              <w:sz w:val="13"/>
            </w:rPr>
            <w:t xml:space="preserve"> for</w:t>
          </w:r>
          <w:r>
            <w:rPr>
              <w:b/>
              <w:sz w:val="13"/>
            </w:rPr>
            <w:t xml:space="preserve"> a</w:t>
          </w:r>
          <w:r w:rsidRPr="00400560">
            <w:rPr>
              <w:b/>
              <w:sz w:val="13"/>
            </w:rPr>
            <w:t xml:space="preserve"> Mail</w:t>
          </w:r>
          <w:r>
            <w:rPr>
              <w:b/>
              <w:sz w:val="13"/>
            </w:rPr>
            <w:t>-</w:t>
          </w:r>
          <w:r w:rsidRPr="00400560">
            <w:rPr>
              <w:b/>
              <w:sz w:val="13"/>
            </w:rPr>
            <w:t>in Ballot</w:t>
          </w:r>
          <w:r>
            <w:rPr>
              <w:b/>
              <w:sz w:val="13"/>
            </w:rPr>
            <w:t xml:space="preserve"> is </w:t>
          </w:r>
          <w:r>
            <w:rPr>
              <w:sz w:val="13"/>
            </w:rPr>
            <w:t>Oct. 29. Application must be received by</w:t>
          </w:r>
          <w:r w:rsidRPr="00400560">
            <w:rPr>
              <w:sz w:val="13"/>
            </w:rPr>
            <w:t xml:space="preserve"> 5</w:t>
          </w:r>
          <w:r>
            <w:rPr>
              <w:sz w:val="13"/>
            </w:rPr>
            <w:t xml:space="preserve"> PM. </w:t>
          </w:r>
          <w:r>
            <w:rPr>
              <w:w w:val="101"/>
              <w:sz w:val="13"/>
            </w:rPr>
            <w:br/>
          </w:r>
          <w:r w:rsidRPr="00400560">
            <w:rPr>
              <w:b/>
              <w:sz w:val="13"/>
            </w:rPr>
            <w:t>Completed Mail</w:t>
          </w:r>
          <w:r>
            <w:rPr>
              <w:b/>
              <w:sz w:val="13"/>
            </w:rPr>
            <w:t>-</w:t>
          </w:r>
          <w:r w:rsidRPr="00400560">
            <w:rPr>
              <w:b/>
              <w:sz w:val="13"/>
            </w:rPr>
            <w:t>in Ballot</w:t>
          </w:r>
          <w:r>
            <w:rPr>
              <w:b/>
              <w:sz w:val="13"/>
            </w:rPr>
            <w:t xml:space="preserve"> must be received by</w:t>
          </w:r>
          <w:r w:rsidRPr="00400560">
            <w:rPr>
              <w:sz w:val="13"/>
            </w:rPr>
            <w:t xml:space="preserve"> </w:t>
          </w:r>
          <w:r w:rsidR="00820BD8" w:rsidRPr="00400560">
            <w:rPr>
              <w:sz w:val="13"/>
            </w:rPr>
            <w:t>8</w:t>
          </w:r>
          <w:r w:rsidR="00820BD8">
            <w:rPr>
              <w:sz w:val="13"/>
            </w:rPr>
            <w:t xml:space="preserve"> PM on </w:t>
          </w:r>
          <w:r>
            <w:rPr>
              <w:sz w:val="13"/>
            </w:rPr>
            <w:t>Nov. 5</w:t>
          </w:r>
          <w:r w:rsidRPr="00400560">
            <w:rPr>
              <w:sz w:val="13"/>
            </w:rPr>
            <w:t xml:space="preserve">, </w:t>
          </w:r>
          <w:r w:rsidRPr="00E80046">
            <w:rPr>
              <w:b/>
              <w:bCs/>
              <w:w w:val="105"/>
              <w:sz w:val="11"/>
            </w:rPr>
            <w:t>(Allow 2 weeks for mail! Postmarks do not count)</w:t>
          </w:r>
        </w:p>
      </w:tc>
    </w:tr>
    <w:tr w:rsidR="001B55E1" w14:paraId="73397E55" w14:textId="77777777" w:rsidTr="00064E87">
      <w:tc>
        <w:tcPr>
          <w:tcW w:w="10790" w:type="dxa"/>
          <w:gridSpan w:val="2"/>
        </w:tcPr>
        <w:p w14:paraId="08BDC4F4" w14:textId="77777777" w:rsidR="0081411C" w:rsidRDefault="00EA3134">
          <w:pPr>
            <w:pStyle w:val="Footer"/>
          </w:pPr>
          <w:r>
            <w:t>005 ATGLEN</w:t>
          </w:r>
        </w:p>
      </w:tc>
    </w:tr>
    <w:tr w:rsidR="00820BD8" w14:paraId="769EE4F5" w14:textId="77777777" w:rsidTr="00064E87">
      <w:trPr>
        <w:trHeight w:val="144"/>
      </w:trPr>
      <w:tc>
        <w:tcPr>
          <w:tcW w:w="10790" w:type="dxa"/>
          <w:gridSpan w:val="2"/>
        </w:tcPr>
        <w:p w14:paraId="7FB07DD5" w14:textId="77777777" w:rsidR="00820BD8" w:rsidRPr="00820BD8" w:rsidRDefault="00820BD8" w:rsidP="00820BD8">
          <w:pPr>
            <w:pStyle w:val="Footer"/>
            <w:jc w:val="center"/>
            <w:rPr>
              <w:spacing w:val="-5"/>
              <w:w w:val="105"/>
              <w:sz w:val="13"/>
              <w:szCs w:val="13"/>
            </w:rPr>
          </w:pPr>
          <w:r w:rsidRPr="00B35A0F">
            <w:rPr>
              <w:w w:val="105"/>
              <w:sz w:val="16"/>
              <w:szCs w:val="16"/>
            </w:rPr>
            <w:t>Paid</w:t>
          </w:r>
          <w:r w:rsidRPr="00B35A0F">
            <w:rPr>
              <w:spacing w:val="-5"/>
              <w:w w:val="105"/>
              <w:sz w:val="16"/>
              <w:szCs w:val="16"/>
            </w:rPr>
            <w:t xml:space="preserve"> </w:t>
          </w:r>
          <w:r w:rsidRPr="00B35A0F">
            <w:rPr>
              <w:w w:val="105"/>
              <w:sz w:val="16"/>
              <w:szCs w:val="16"/>
            </w:rPr>
            <w:t>for</w:t>
          </w:r>
          <w:r w:rsidRPr="00B35A0F">
            <w:rPr>
              <w:spacing w:val="-5"/>
              <w:w w:val="105"/>
              <w:sz w:val="16"/>
              <w:szCs w:val="16"/>
            </w:rPr>
            <w:t xml:space="preserve"> </w:t>
          </w:r>
          <w:r w:rsidRPr="00B35A0F">
            <w:rPr>
              <w:w w:val="105"/>
              <w:sz w:val="16"/>
              <w:szCs w:val="16"/>
            </w:rPr>
            <w:t>by</w:t>
          </w:r>
          <w:r w:rsidRPr="00B35A0F">
            <w:rPr>
              <w:spacing w:val="-5"/>
              <w:w w:val="105"/>
              <w:sz w:val="16"/>
              <w:szCs w:val="16"/>
            </w:rPr>
            <w:t xml:space="preserve"> </w:t>
          </w:r>
          <w:r w:rsidRPr="00B35A0F">
            <w:rPr>
              <w:w w:val="105"/>
              <w:sz w:val="16"/>
              <w:szCs w:val="16"/>
            </w:rPr>
            <w:t>the</w:t>
          </w:r>
          <w:r>
            <w:rPr>
              <w:w w:val="105"/>
              <w:sz w:val="16"/>
              <w:szCs w:val="16"/>
            </w:rPr>
            <w:t xml:space="preserve"> </w:t>
          </w:r>
          <w:r w:rsidRPr="00B35A0F">
            <w:rPr>
              <w:w w:val="105"/>
              <w:sz w:val="16"/>
              <w:szCs w:val="16"/>
            </w:rPr>
            <w:t>Chester</w:t>
          </w:r>
          <w:r w:rsidRPr="00B35A0F">
            <w:rPr>
              <w:spacing w:val="-5"/>
              <w:w w:val="105"/>
              <w:sz w:val="16"/>
              <w:szCs w:val="16"/>
            </w:rPr>
            <w:t xml:space="preserve"> </w:t>
          </w:r>
          <w:r w:rsidRPr="00B35A0F">
            <w:rPr>
              <w:w w:val="105"/>
              <w:sz w:val="16"/>
              <w:szCs w:val="16"/>
            </w:rPr>
            <w:t>County</w:t>
          </w:r>
          <w:r w:rsidRPr="00B35A0F">
            <w:rPr>
              <w:spacing w:val="-5"/>
              <w:w w:val="105"/>
              <w:sz w:val="16"/>
              <w:szCs w:val="16"/>
            </w:rPr>
            <w:t xml:space="preserve"> </w:t>
          </w:r>
          <w:r w:rsidRPr="00B35A0F">
            <w:rPr>
              <w:w w:val="105"/>
              <w:sz w:val="16"/>
              <w:szCs w:val="16"/>
            </w:rPr>
            <w:t>Democratic</w:t>
          </w:r>
          <w:r w:rsidRPr="00B35A0F">
            <w:rPr>
              <w:spacing w:val="-5"/>
              <w:w w:val="105"/>
              <w:sz w:val="16"/>
              <w:szCs w:val="16"/>
            </w:rPr>
            <w:t xml:space="preserve"> </w:t>
          </w:r>
          <w:r w:rsidRPr="00B35A0F">
            <w:rPr>
              <w:w w:val="105"/>
              <w:sz w:val="16"/>
              <w:szCs w:val="16"/>
            </w:rPr>
            <w:t>Committee</w:t>
          </w:r>
        </w:p>
        <w:p w14:paraId="30D8576E" w14:textId="77777777" w:rsidR="00820BD8" w:rsidRDefault="00820BD8" w:rsidP="00820BD8">
          <w:pPr>
            <w:pStyle w:val="Footer"/>
            <w:tabs>
              <w:tab w:val="clear" w:pos="4680"/>
              <w:tab w:val="clear" w:pos="9360"/>
              <w:tab w:val="left" w:pos="5895"/>
            </w:tabs>
          </w:pPr>
        </w:p>
      </w:tc>
    </w:tr>
  </w:tbl>
  <w:p w14:paraId="48C28E94" w14:textId="77777777" w:rsidR="0084421E" w:rsidRPr="00064E87" w:rsidRDefault="0084421E">
    <w:pPr>
      <w:pStyle w:val="Footer"/>
      <w:rPr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F3859" w14:textId="77777777" w:rsidR="006C2789" w:rsidRDefault="006C2789" w:rsidP="0084421E">
      <w:r>
        <w:separator/>
      </w:r>
    </w:p>
  </w:footnote>
  <w:footnote w:type="continuationSeparator" w:id="0">
    <w:p w14:paraId="47605685" w14:textId="77777777" w:rsidR="006C2789" w:rsidRDefault="006C2789" w:rsidP="00844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5"/>
      <w:gridCol w:w="7020"/>
      <w:gridCol w:w="2155"/>
    </w:tblGrid>
    <w:tr w:rsidR="0084421E" w14:paraId="6CDC41AE" w14:textId="77777777" w:rsidTr="00820BD8">
      <w:tc>
        <w:tcPr>
          <w:tcW w:w="1615" w:type="dxa"/>
        </w:tcPr>
        <w:p w14:paraId="79B557F7" w14:textId="77777777" w:rsidR="0084421E" w:rsidRDefault="0084421E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>
                <wp:extent cx="800100" cy="812800"/>
                <wp:effectExtent l="0" t="0" r="0" b="0"/>
                <wp:docPr id="17229492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2949237" name="Picture 172294923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81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0" w:type="dxa"/>
        </w:tcPr>
        <w:p w14:paraId="3CFC8815" w14:textId="77777777" w:rsidR="0084421E" w:rsidRDefault="0084421E" w:rsidP="0084421E">
          <w:pPr>
            <w:pStyle w:val="Header"/>
            <w:jc w:val="center"/>
            <w:rPr>
              <w:rFonts w:cs="Arial"/>
              <w:b/>
              <w:bCs/>
              <w:color w:val="000000"/>
              <w:sz w:val="28"/>
              <w:szCs w:val="28"/>
            </w:rPr>
          </w:pPr>
          <w:r w:rsidRPr="005F5ED7">
            <w:rPr>
              <w:rFonts w:cs="Arial"/>
              <w:b/>
              <w:bCs/>
              <w:color w:val="000000"/>
              <w:sz w:val="24"/>
              <w:szCs w:val="24"/>
            </w:rPr>
            <w:t>CHESTER COUNTY DEMOCRATIC COMMITTEE</w:t>
          </w:r>
        </w:p>
        <w:p w14:paraId="3EFD5017" w14:textId="77777777" w:rsidR="0084421E" w:rsidRDefault="0084421E" w:rsidP="0084421E">
          <w:pPr>
            <w:pStyle w:val="Header"/>
            <w:jc w:val="center"/>
            <w:rPr>
              <w:rFonts w:cs="Arial"/>
              <w:b/>
              <w:bCs/>
              <w:color w:val="000000"/>
              <w:sz w:val="24"/>
              <w:szCs w:val="24"/>
            </w:rPr>
          </w:pPr>
          <w:r w:rsidRPr="005E202D">
            <w:rPr>
              <w:rFonts w:cs="Arial"/>
              <w:b/>
              <w:bCs/>
              <w:color w:val="000000"/>
              <w:sz w:val="24"/>
              <w:szCs w:val="24"/>
            </w:rPr>
            <w:t>GENERAL ELECTION</w:t>
          </w:r>
        </w:p>
        <w:p w14:paraId="16F6609E" w14:textId="77777777" w:rsidR="0084421E" w:rsidRDefault="0084421E" w:rsidP="0084421E">
          <w:pPr>
            <w:pStyle w:val="Header"/>
            <w:jc w:val="center"/>
          </w:pPr>
          <w:r>
            <w:rPr>
              <w:rFonts w:cs="Arial"/>
              <w:b/>
              <w:bCs/>
              <w:color w:val="000000"/>
              <w:sz w:val="24"/>
              <w:szCs w:val="24"/>
            </w:rPr>
            <w:t>November 5</w:t>
          </w:r>
          <w:r w:rsidRPr="005F5ED7">
            <w:rPr>
              <w:rFonts w:cs="Arial"/>
              <w:b/>
              <w:bCs/>
              <w:color w:val="000000"/>
              <w:sz w:val="24"/>
              <w:szCs w:val="24"/>
            </w:rPr>
            <w:t>, 2024</w:t>
          </w:r>
          <w:r>
            <w:rPr>
              <w:rFonts w:cs="Arial"/>
              <w:b/>
              <w:bCs/>
              <w:color w:val="000000"/>
              <w:sz w:val="24"/>
              <w:szCs w:val="24"/>
            </w:rPr>
            <w:t xml:space="preserve"> </w:t>
          </w:r>
          <w:r w:rsidRPr="005F5ED7">
            <w:rPr>
              <w:rFonts w:cs="Arial"/>
              <w:b/>
              <w:bCs/>
              <w:color w:val="000000"/>
              <w:sz w:val="24"/>
              <w:szCs w:val="24"/>
            </w:rPr>
            <w:t>7AM</w:t>
          </w:r>
          <w:r>
            <w:rPr>
              <w:rFonts w:cs="Arial"/>
              <w:b/>
              <w:bCs/>
              <w:color w:val="000000"/>
              <w:sz w:val="24"/>
              <w:szCs w:val="24"/>
            </w:rPr>
            <w:t xml:space="preserve"> </w:t>
          </w:r>
          <w:r w:rsidRPr="005F5ED7">
            <w:rPr>
              <w:rFonts w:cs="Arial"/>
              <w:b/>
              <w:bCs/>
              <w:color w:val="000000"/>
              <w:sz w:val="24"/>
              <w:szCs w:val="24"/>
            </w:rPr>
            <w:t>-</w:t>
          </w:r>
          <w:r>
            <w:rPr>
              <w:rFonts w:cs="Arial"/>
              <w:b/>
              <w:bCs/>
              <w:color w:val="000000"/>
              <w:sz w:val="24"/>
              <w:szCs w:val="24"/>
            </w:rPr>
            <w:t xml:space="preserve"> </w:t>
          </w:r>
          <w:r w:rsidRPr="005F5ED7">
            <w:rPr>
              <w:rFonts w:cs="Arial"/>
              <w:b/>
              <w:bCs/>
              <w:color w:val="000000"/>
              <w:sz w:val="24"/>
              <w:szCs w:val="24"/>
            </w:rPr>
            <w:t>8PM</w:t>
          </w:r>
          <w:r>
            <w:rPr>
              <w:rFonts w:cs="Arial"/>
              <w:b/>
              <w:bCs/>
              <w:color w:val="000000"/>
              <w:sz w:val="24"/>
              <w:szCs w:val="24"/>
            </w:rPr>
            <w:br/>
          </w:r>
          <w:r>
            <w:rPr>
              <w:rFonts w:cs="Arial"/>
              <w:b/>
              <w:bCs/>
              <w:color w:val="000000"/>
              <w:sz w:val="28"/>
              <w:szCs w:val="28"/>
            </w:rPr>
            <w:t>SAMPLE BALLOT</w:t>
          </w:r>
        </w:p>
      </w:tc>
      <w:tc>
        <w:tcPr>
          <w:tcW w:w="2155" w:type="dxa"/>
        </w:tcPr>
        <w:p w14:paraId="04E55436" w14:textId="77777777" w:rsidR="0081411C" w:rsidRDefault="00EA3134">
          <w:r>
            <w:rPr>
              <w:noProof/>
            </w:rPr>
            <w:drawing>
              <wp:inline distT="0" distB="0" distL="0" distR="0">
                <wp:extent cx="635000" cy="635000"/>
                <wp:effectExtent l="0" t="0" r="0" b="0"/>
                <wp:docPr id="2" name="ZoneLogo" descr="Zone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ZoneLogo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4421E" w14:paraId="54DF545D" w14:textId="77777777" w:rsidTr="00820BD8">
      <w:tc>
        <w:tcPr>
          <w:tcW w:w="10790" w:type="dxa"/>
          <w:gridSpan w:val="3"/>
        </w:tcPr>
        <w:p w14:paraId="58D0948A" w14:textId="77777777" w:rsidR="0084421E" w:rsidRPr="004F0176" w:rsidRDefault="0084421E" w:rsidP="0084421E">
          <w:pPr>
            <w:pStyle w:val="Header"/>
            <w:rPr>
              <w:sz w:val="16"/>
              <w:szCs w:val="16"/>
            </w:rPr>
          </w:pPr>
          <w:r w:rsidRPr="004F0176">
            <w:rPr>
              <w:b/>
              <w:bCs/>
              <w:sz w:val="16"/>
              <w:szCs w:val="16"/>
            </w:rPr>
            <w:t>INSTRUCTIONS TO VOTER</w:t>
          </w:r>
          <w:r w:rsidRPr="004F0176">
            <w:rPr>
              <w:sz w:val="16"/>
              <w:szCs w:val="16"/>
            </w:rPr>
            <w:t xml:space="preserve"> Summary 1. TO VOTE YOU MUST COMPLETELY DARKEN THE OVAL (</w:t>
          </w:r>
          <w:r w:rsidRPr="004F0176">
            <w:rPr>
              <w:rFonts w:ascii="Segoe UI Symbol" w:hAnsi="Segoe UI Symbol" w:cs="Segoe UI Symbol"/>
              <w:sz w:val="16"/>
              <w:szCs w:val="16"/>
            </w:rPr>
            <w:t>⬬</w:t>
          </w:r>
          <w:r w:rsidRPr="004F0176">
            <w:rPr>
              <w:sz w:val="16"/>
              <w:szCs w:val="16"/>
            </w:rPr>
            <w:t xml:space="preserve">) TO THE LEFT OF YOUR CHOICE. </w:t>
          </w:r>
          <w:r w:rsidR="00D12E35" w:rsidRPr="004F0176">
            <w:rPr>
              <w:sz w:val="16"/>
              <w:szCs w:val="16"/>
            </w:rPr>
            <w:t>An oval (</w:t>
          </w:r>
          <w:r w:rsidR="00D12E35" w:rsidRPr="004F0176">
            <w:rPr>
              <w:rFonts w:ascii="Segoe UI Symbol" w:hAnsi="Segoe UI Symbol" w:cs="Segoe UI Symbol"/>
              <w:sz w:val="16"/>
              <w:szCs w:val="16"/>
            </w:rPr>
            <w:t>⬬</w:t>
          </w:r>
          <w:r w:rsidR="00D12E35" w:rsidRPr="004F0176">
            <w:rPr>
              <w:sz w:val="16"/>
              <w:szCs w:val="16"/>
            </w:rPr>
            <w:t xml:space="preserve">) darkened to the left of the name of any candidate indicates a vote for that candidate. </w:t>
          </w:r>
          <w:r w:rsidRPr="004F0176">
            <w:rPr>
              <w:sz w:val="16"/>
              <w:szCs w:val="16"/>
            </w:rPr>
            <w:t>3. Use only black or blue ink pen. 4. If you make a mistake DO NOT ERASE. Ask for a new ballot. 5. WARNING: If you receive an absentee or mail-in ballot and return your voted ballot by the deadline, you may not vote at your polling place on</w:t>
          </w:r>
          <w:r w:rsidR="001B55E1" w:rsidRPr="004F0176">
            <w:rPr>
              <w:sz w:val="16"/>
              <w:szCs w:val="16"/>
            </w:rPr>
            <w:t xml:space="preserve"> </w:t>
          </w:r>
          <w:r w:rsidRPr="004F0176">
            <w:rPr>
              <w:sz w:val="16"/>
              <w:szCs w:val="16"/>
            </w:rPr>
            <w:t>Election Day. If you are unable to return your voted absentee or mail-in ballot by the deadline, you may only vote a provisional ballot at your polling</w:t>
          </w:r>
          <w:r w:rsidR="001B55E1" w:rsidRPr="004F0176">
            <w:rPr>
              <w:sz w:val="16"/>
              <w:szCs w:val="16"/>
            </w:rPr>
            <w:t xml:space="preserve"> </w:t>
          </w:r>
          <w:r w:rsidRPr="004F0176">
            <w:rPr>
              <w:sz w:val="16"/>
              <w:szCs w:val="16"/>
            </w:rPr>
            <w:t>place on Election Day, unless you surrender your absentee or mail-in ballot and declaration envelope to the Judge of Elections to be voided to vote</w:t>
          </w:r>
          <w:r w:rsidR="001B55E1" w:rsidRPr="004F0176">
            <w:rPr>
              <w:sz w:val="16"/>
              <w:szCs w:val="16"/>
            </w:rPr>
            <w:t xml:space="preserve"> </w:t>
          </w:r>
          <w:r w:rsidRPr="004F0176">
            <w:rPr>
              <w:sz w:val="16"/>
              <w:szCs w:val="16"/>
            </w:rPr>
            <w:t>by regular ballot.</w:t>
          </w:r>
        </w:p>
      </w:tc>
    </w:tr>
  </w:tbl>
  <w:p w14:paraId="16B452A6" w14:textId="77777777" w:rsidR="0084421E" w:rsidRPr="00820BD8" w:rsidRDefault="0084421E">
    <w:pPr>
      <w:pStyle w:val="Header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76"/>
    <w:rsid w:val="00064E87"/>
    <w:rsid w:val="00067FDA"/>
    <w:rsid w:val="0008438E"/>
    <w:rsid w:val="001A2BCA"/>
    <w:rsid w:val="001B55E1"/>
    <w:rsid w:val="00275472"/>
    <w:rsid w:val="00335BC5"/>
    <w:rsid w:val="003507DE"/>
    <w:rsid w:val="00391A64"/>
    <w:rsid w:val="004D765C"/>
    <w:rsid w:val="004F0176"/>
    <w:rsid w:val="005077E5"/>
    <w:rsid w:val="00683236"/>
    <w:rsid w:val="006C2789"/>
    <w:rsid w:val="00743A81"/>
    <w:rsid w:val="00796C1B"/>
    <w:rsid w:val="0081411C"/>
    <w:rsid w:val="00820B09"/>
    <w:rsid w:val="00820BD8"/>
    <w:rsid w:val="0084421E"/>
    <w:rsid w:val="00895BE7"/>
    <w:rsid w:val="00950C47"/>
    <w:rsid w:val="009B051E"/>
    <w:rsid w:val="00A70481"/>
    <w:rsid w:val="00B969E5"/>
    <w:rsid w:val="00BE0393"/>
    <w:rsid w:val="00CC1290"/>
    <w:rsid w:val="00D12E35"/>
    <w:rsid w:val="00E3185F"/>
    <w:rsid w:val="00EA3134"/>
    <w:rsid w:val="00F14BBE"/>
    <w:rsid w:val="00F5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2767"/>
  <w15:chartTrackingRefBased/>
  <w15:docId w15:val="{2851BDCF-E675-4CA2-AEAF-507FEB182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Bidi" w:eastAsiaTheme="minorHAnsi" w:hAnsiTheme="minorBidi" w:cs="Times New Roman (Body CS)"/>
        <w:color w:val="000000" w:themeColor="text1"/>
        <w:kern w:val="2"/>
        <w:sz w:val="48"/>
        <w:szCs w:val="4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14BBE"/>
    <w:rPr>
      <w:rFonts w:ascii="Arial" w:eastAsia="Times New Roman" w:hAnsi="Arial" w:cs="Times New Roman"/>
      <w:color w:val="auto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ndidateName">
    <w:name w:val="Candidate Name"/>
    <w:basedOn w:val="Normal"/>
    <w:next w:val="Normal"/>
    <w:qFormat/>
    <w:rsid w:val="00F14BBE"/>
    <w:pPr>
      <w:autoSpaceDE w:val="0"/>
      <w:autoSpaceDN w:val="0"/>
      <w:adjustRightInd w:val="0"/>
      <w:ind w:left="432"/>
    </w:pPr>
    <w:rPr>
      <w:rFonts w:ascii="Arial Narrow" w:hAnsi="Arial Narrow"/>
      <w:bCs/>
      <w:szCs w:val="16"/>
    </w:rPr>
  </w:style>
  <w:style w:type="paragraph" w:customStyle="1" w:styleId="AntiEndorsedCandidateName">
    <w:name w:val="Anti Endorsed Candidate Name"/>
    <w:basedOn w:val="CandidateName"/>
    <w:next w:val="Normal"/>
    <w:qFormat/>
    <w:rsid w:val="00F14BBE"/>
    <w:rPr>
      <w:bCs w:val="0"/>
      <w:color w:val="808080" w:themeColor="background1" w:themeShade="80"/>
    </w:rPr>
  </w:style>
  <w:style w:type="paragraph" w:customStyle="1" w:styleId="CandidateParty">
    <w:name w:val="Candidate Party"/>
    <w:basedOn w:val="Normal"/>
    <w:qFormat/>
    <w:rsid w:val="00F14BBE"/>
    <w:pPr>
      <w:autoSpaceDE w:val="0"/>
      <w:autoSpaceDN w:val="0"/>
      <w:adjustRightInd w:val="0"/>
      <w:ind w:left="648"/>
    </w:pPr>
    <w:rPr>
      <w:rFonts w:ascii="Arial Narrow" w:hAnsi="Arial Narrow" w:cs="Helvetica-Narrow"/>
      <w:sz w:val="16"/>
      <w:szCs w:val="16"/>
    </w:rPr>
  </w:style>
  <w:style w:type="paragraph" w:customStyle="1" w:styleId="AntiEndorsedCandidateParty">
    <w:name w:val="Anti Endorsed Candidate Party"/>
    <w:basedOn w:val="CandidateParty"/>
    <w:next w:val="Normal"/>
    <w:qFormat/>
    <w:rsid w:val="00F14BBE"/>
    <w:rPr>
      <w:rFonts w:cs="Times New Roman"/>
      <w:bCs/>
      <w:color w:val="808080" w:themeColor="background1" w:themeShade="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B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BBE"/>
    <w:rPr>
      <w:rFonts w:ascii="Segoe UI" w:eastAsia="Times New Roman" w:hAnsi="Segoe UI" w:cs="Segoe UI"/>
      <w:color w:val="auto"/>
      <w:kern w:val="0"/>
      <w:sz w:val="18"/>
      <w:szCs w:val="18"/>
      <w14:ligatures w14:val="none"/>
    </w:rPr>
  </w:style>
  <w:style w:type="paragraph" w:customStyle="1" w:styleId="EndorsedCandidateName">
    <w:name w:val="Endorsed Candidate Name"/>
    <w:basedOn w:val="CandidateName"/>
    <w:next w:val="CandidateParty"/>
    <w:qFormat/>
    <w:rsid w:val="00F14BBE"/>
    <w:rPr>
      <w:b/>
      <w:noProof/>
    </w:rPr>
  </w:style>
  <w:style w:type="paragraph" w:customStyle="1" w:styleId="BottomBorder">
    <w:name w:val="Bottom Border"/>
    <w:basedOn w:val="EndorsedCandidateName"/>
    <w:qFormat/>
    <w:rsid w:val="00F14BBE"/>
    <w:pPr>
      <w:pBdr>
        <w:bottom w:val="single" w:sz="4" w:space="1" w:color="auto"/>
      </w:pBdr>
      <w:ind w:left="0"/>
    </w:pPr>
    <w:rPr>
      <w:sz w:val="16"/>
    </w:rPr>
  </w:style>
  <w:style w:type="paragraph" w:customStyle="1" w:styleId="ColumnBreakParagraph">
    <w:name w:val="Column Break Paragraph"/>
    <w:qFormat/>
    <w:rsid w:val="00F14BBE"/>
    <w:rPr>
      <w:rFonts w:ascii="Arial Narrow" w:eastAsia="Times New Roman" w:hAnsi="Arial Narrow" w:cs="Times New Roman"/>
      <w:b/>
      <w:noProof/>
      <w:color w:val="auto"/>
      <w:kern w:val="0"/>
      <w:sz w:val="10"/>
      <w:szCs w:val="20"/>
      <w14:ligatures w14:val="none"/>
    </w:rPr>
  </w:style>
  <w:style w:type="paragraph" w:customStyle="1" w:styleId="ContestInstructions">
    <w:name w:val="Contest Instructions"/>
    <w:basedOn w:val="Normal"/>
    <w:qFormat/>
    <w:rsid w:val="00F14BBE"/>
    <w:pPr>
      <w:shd w:val="clear" w:color="auto" w:fill="E7E6E6" w:themeFill="background2"/>
      <w:autoSpaceDE w:val="0"/>
      <w:autoSpaceDN w:val="0"/>
      <w:adjustRightInd w:val="0"/>
      <w:jc w:val="center"/>
    </w:pPr>
    <w:rPr>
      <w:rFonts w:ascii="Arial Narrow" w:hAnsi="Arial Narrow" w:cs="Helvetica-Narrow"/>
    </w:rPr>
  </w:style>
  <w:style w:type="paragraph" w:customStyle="1" w:styleId="ContestGenericInstructions">
    <w:name w:val="Contest Generic Instructions"/>
    <w:basedOn w:val="ContestInstructions"/>
    <w:qFormat/>
    <w:rsid w:val="00F14BBE"/>
    <w:rPr>
      <w:color w:val="FF0000"/>
    </w:rPr>
  </w:style>
  <w:style w:type="paragraph" w:customStyle="1" w:styleId="ContestTitle">
    <w:name w:val="Contest Title"/>
    <w:basedOn w:val="Normal"/>
    <w:next w:val="ContestInstructions"/>
    <w:qFormat/>
    <w:rsid w:val="00F14BBE"/>
    <w:pPr>
      <w:shd w:val="clear" w:color="auto" w:fill="E7E6E6" w:themeFill="background2"/>
      <w:autoSpaceDE w:val="0"/>
      <w:autoSpaceDN w:val="0"/>
      <w:adjustRightInd w:val="0"/>
      <w:jc w:val="center"/>
    </w:pPr>
    <w:rPr>
      <w:rFonts w:ascii="Arial Narrow" w:hAnsi="Arial Narrow" w:cs="Helvetica-Narrow-Bold"/>
      <w:b/>
      <w:bCs/>
      <w:sz w:val="22"/>
      <w:szCs w:val="22"/>
    </w:rPr>
  </w:style>
  <w:style w:type="paragraph" w:customStyle="1" w:styleId="ContestGenericTitle">
    <w:name w:val="Contest Generic Title"/>
    <w:basedOn w:val="ContestTitle"/>
    <w:qFormat/>
    <w:rsid w:val="00F14BBE"/>
    <w:rPr>
      <w:color w:val="FF0000"/>
    </w:rPr>
  </w:style>
  <w:style w:type="paragraph" w:customStyle="1" w:styleId="EndorsedCandidateParty">
    <w:name w:val="Endorsed Candidate Party"/>
    <w:basedOn w:val="CandidateParty"/>
    <w:qFormat/>
    <w:rsid w:val="00F14BBE"/>
    <w:rPr>
      <w:b/>
    </w:rPr>
  </w:style>
  <w:style w:type="character" w:styleId="FollowedHyperlink">
    <w:name w:val="FollowedHyperlink"/>
    <w:basedOn w:val="DefaultParagraphFont"/>
    <w:uiPriority w:val="99"/>
    <w:semiHidden/>
    <w:unhideWhenUsed/>
    <w:rsid w:val="00F14BBE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14B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4BBE"/>
    <w:rPr>
      <w:rFonts w:ascii="Arial" w:eastAsia="Times New Roman" w:hAnsi="Arial" w:cs="Times New Roman"/>
      <w:color w:val="auto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14B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4BBE"/>
    <w:rPr>
      <w:rFonts w:ascii="Arial" w:eastAsia="Times New Roman" w:hAnsi="Arial" w:cs="Times New Roman"/>
      <w:color w:val="auto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F14BBE"/>
    <w:rPr>
      <w:color w:val="0563C1" w:themeColor="hyperlink"/>
      <w:u w:val="single"/>
    </w:rPr>
  </w:style>
  <w:style w:type="paragraph" w:customStyle="1" w:styleId="Style1">
    <w:name w:val="Style1"/>
    <w:basedOn w:val="Normal"/>
    <w:qFormat/>
    <w:rsid w:val="00F14BBE"/>
    <w:pPr>
      <w:spacing w:line="259" w:lineRule="auto"/>
    </w:pPr>
    <w:rPr>
      <w:rFonts w:asciiTheme="majorHAnsi" w:eastAsiaTheme="majorEastAsia" w:hAnsiTheme="majorHAnsi" w:cstheme="majorBidi"/>
      <w:b/>
      <w:color w:val="4472C4" w:themeColor="accent1"/>
      <w:sz w:val="22"/>
      <w:szCs w:val="22"/>
    </w:rPr>
  </w:style>
  <w:style w:type="paragraph" w:customStyle="1" w:styleId="Style2">
    <w:name w:val="Style2"/>
    <w:basedOn w:val="Normal"/>
    <w:qFormat/>
    <w:rsid w:val="00F14BBE"/>
    <w:pPr>
      <w:spacing w:line="259" w:lineRule="auto"/>
    </w:pPr>
    <w:rPr>
      <w:rFonts w:asciiTheme="majorHAnsi" w:eastAsiaTheme="majorEastAsia" w:hAnsiTheme="majorHAnsi" w:cstheme="majorBidi"/>
      <w:b/>
      <w:color w:val="4472C4" w:themeColor="accent1"/>
      <w:sz w:val="22"/>
      <w:szCs w:val="22"/>
    </w:rPr>
  </w:style>
  <w:style w:type="table" w:styleId="TableGrid">
    <w:name w:val="Table Grid"/>
    <w:basedOn w:val="TableNormal"/>
    <w:uiPriority w:val="59"/>
    <w:rsid w:val="00F14BBE"/>
    <w:rPr>
      <w:rFonts w:asciiTheme="minorHAnsi" w:hAnsiTheme="minorHAnsi" w:cstheme="minorBidi"/>
      <w:color w:val="aut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14BBE"/>
    <w:pPr>
      <w:widowControl w:val="0"/>
      <w:tabs>
        <w:tab w:val="left" w:pos="2160"/>
      </w:tabs>
      <w:autoSpaceDE w:val="0"/>
      <w:autoSpaceDN w:val="0"/>
      <w:spacing w:before="120" w:after="120"/>
    </w:pPr>
    <w:rPr>
      <w:rFonts w:eastAsia="Helvetica Neue" w:cs="Helvetica Neue"/>
      <w:szCs w:val="22"/>
    </w:rPr>
  </w:style>
  <w:style w:type="character" w:styleId="UnresolvedMention">
    <w:name w:val="Unresolved Mention"/>
    <w:basedOn w:val="DefaultParagraphFont"/>
    <w:uiPriority w:val="99"/>
    <w:unhideWhenUsed/>
    <w:rsid w:val="00F14BBE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14BBE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14BBE"/>
    <w:rPr>
      <w:color w:val="605E5C"/>
      <w:shd w:val="clear" w:color="auto" w:fill="E1DFDD"/>
    </w:rPr>
  </w:style>
  <w:style w:type="paragraph" w:customStyle="1" w:styleId="WriteInCandidateName">
    <w:name w:val="Write In Candidate Name"/>
    <w:basedOn w:val="CandidateName"/>
    <w:qFormat/>
    <w:rsid w:val="00F14BBE"/>
    <w:rPr>
      <w:rFonts w:ascii="Segoe Print" w:hAnsi="Segoe Prin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vote.pa.gov/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chester-input\ballotgen_nov5_2024-3col-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ballotgen_nov5_2024-3col-letter.dotx</Template>
  <TotalTime>5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Robert Rodini</cp:lastModifiedBy>
  <cp:revision>3</cp:revision>
  <dcterms:created xsi:type="dcterms:W3CDTF">2024-09-23T17:56:00Z</dcterms:created>
  <dcterms:modified xsi:type="dcterms:W3CDTF">2026-01-18T20:05:00Z</dcterms:modified>
</cp:coreProperties>
</file>